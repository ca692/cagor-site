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63B7" w:rsidRDefault="00CA63B7" w:rsidP="005056F1">
      <w:pPr>
        <w:spacing w:after="120"/>
        <w:jc w:val="center"/>
        <w:rPr>
          <w:rFonts w:asciiTheme="minorHAnsi" w:hAnsiTheme="minorHAnsi" w:cstheme="minorHAnsi"/>
          <w:b/>
          <w:bCs/>
          <w:sz w:val="56"/>
          <w:szCs w:val="56"/>
          <w:u w:val="single"/>
        </w:rPr>
      </w:pPr>
    </w:p>
    <w:p w:rsidR="00F376B0" w:rsidRPr="00993018" w:rsidRDefault="00DE7C04" w:rsidP="005056F1">
      <w:pPr>
        <w:spacing w:after="120"/>
        <w:jc w:val="center"/>
        <w:rPr>
          <w:rFonts w:asciiTheme="minorHAnsi" w:hAnsiTheme="minorHAnsi" w:cstheme="minorHAnsi"/>
          <w:sz w:val="56"/>
          <w:szCs w:val="56"/>
        </w:rPr>
      </w:pPr>
      <w:r w:rsidRPr="00993018">
        <w:rPr>
          <w:rFonts w:asciiTheme="minorHAnsi" w:hAnsiTheme="minorHAnsi" w:cstheme="minorHAnsi"/>
          <w:b/>
          <w:bCs/>
          <w:sz w:val="56"/>
          <w:szCs w:val="56"/>
          <w:u w:val="single"/>
        </w:rPr>
        <w:t>D</w:t>
      </w:r>
      <w:r w:rsidR="005056F1">
        <w:rPr>
          <w:rFonts w:asciiTheme="minorHAnsi" w:hAnsiTheme="minorHAnsi" w:cstheme="minorHAnsi"/>
          <w:b/>
          <w:bCs/>
          <w:sz w:val="56"/>
          <w:szCs w:val="56"/>
          <w:u w:val="single"/>
        </w:rPr>
        <w:t>evis estimatif</w:t>
      </w:r>
    </w:p>
    <w:p w:rsidR="00F376B0" w:rsidRPr="00DE7C04" w:rsidRDefault="00F376B0" w:rsidP="00F376B0">
      <w:pPr>
        <w:jc w:val="center"/>
        <w:rPr>
          <w:rFonts w:asciiTheme="minorHAnsi" w:hAnsiTheme="minorHAnsi" w:cstheme="minorHAnsi"/>
          <w:b/>
          <w:bCs/>
          <w:u w:val="single"/>
        </w:rPr>
      </w:pPr>
    </w:p>
    <w:p w:rsidR="00F376B0" w:rsidRPr="00DE7C04" w:rsidRDefault="00F376B0" w:rsidP="00F376B0">
      <w:pPr>
        <w:jc w:val="center"/>
        <w:rPr>
          <w:rFonts w:asciiTheme="minorHAnsi" w:hAnsiTheme="minorHAnsi" w:cstheme="minorHAnsi"/>
          <w:b/>
          <w:bCs/>
          <w:u w:val="single"/>
        </w:rPr>
      </w:pPr>
    </w:p>
    <w:p w:rsidR="00C67EB7" w:rsidRPr="00C67EB7" w:rsidRDefault="00DE7C04" w:rsidP="00C67EB7">
      <w:pPr>
        <w:textDirection w:val="btLr"/>
        <w:rPr>
          <w:rFonts w:asciiTheme="minorHAnsi" w:hAnsiTheme="minorHAnsi" w:cstheme="minorHAnsi"/>
          <w:sz w:val="24"/>
        </w:rPr>
      </w:pPr>
      <w:r w:rsidRPr="00DE7C04">
        <w:rPr>
          <w:rFonts w:asciiTheme="minorHAnsi" w:hAnsiTheme="minorHAnsi" w:cstheme="minorHAnsi"/>
          <w:b/>
          <w:sz w:val="24"/>
        </w:rPr>
        <w:t xml:space="preserve">Référence : </w:t>
      </w:r>
      <w:r w:rsidRPr="00DE7C04">
        <w:rPr>
          <w:rFonts w:asciiTheme="minorHAnsi" w:hAnsiTheme="minorHAnsi" w:cstheme="minorHAnsi"/>
          <w:sz w:val="24"/>
        </w:rPr>
        <w:t>000</w:t>
      </w:r>
      <w:r w:rsidR="00C67EB7">
        <w:rPr>
          <w:rFonts w:asciiTheme="minorHAnsi" w:hAnsiTheme="minorHAnsi" w:cstheme="minorHAnsi"/>
          <w:sz w:val="24"/>
        </w:rPr>
        <w:t>1</w:t>
      </w:r>
      <w:r w:rsidRPr="00DE7C04">
        <w:rPr>
          <w:rFonts w:asciiTheme="minorHAnsi" w:hAnsiTheme="minorHAnsi" w:cstheme="minorHAnsi"/>
          <w:sz w:val="24"/>
        </w:rPr>
        <w:t>/201</w:t>
      </w:r>
      <w:r w:rsidR="00C67EB7">
        <w:rPr>
          <w:rFonts w:asciiTheme="minorHAnsi" w:hAnsiTheme="minorHAnsi" w:cstheme="minorHAnsi"/>
          <w:sz w:val="24"/>
        </w:rPr>
        <w:t>7</w:t>
      </w:r>
      <w:r w:rsidR="00C67EB7">
        <w:rPr>
          <w:rFonts w:asciiTheme="minorHAnsi" w:hAnsiTheme="minorHAnsi" w:cstheme="minorHAnsi"/>
          <w:sz w:val="24"/>
        </w:rPr>
        <w:tab/>
      </w:r>
      <w:r w:rsidR="00C67EB7">
        <w:rPr>
          <w:rFonts w:asciiTheme="minorHAnsi" w:hAnsiTheme="minorHAnsi" w:cstheme="minorHAnsi"/>
          <w:sz w:val="24"/>
        </w:rPr>
        <w:tab/>
      </w:r>
      <w:r w:rsidR="00C67EB7" w:rsidRPr="00C67EB7">
        <w:rPr>
          <w:rFonts w:asciiTheme="minorHAnsi" w:hAnsiTheme="minorHAnsi" w:cstheme="minorHAnsi"/>
          <w:b/>
          <w:bCs/>
          <w:sz w:val="24"/>
        </w:rPr>
        <w:t>Client</w:t>
      </w:r>
      <w:r w:rsidR="00C67EB7">
        <w:rPr>
          <w:rFonts w:asciiTheme="minorHAnsi" w:hAnsiTheme="minorHAnsi" w:cstheme="minorHAnsi"/>
          <w:sz w:val="24"/>
        </w:rPr>
        <w:t xml:space="preserve"> : </w:t>
      </w:r>
      <w:r w:rsidR="00C67EB7" w:rsidRPr="00C67EB7">
        <w:rPr>
          <w:rFonts w:asciiTheme="minorHAnsi" w:hAnsiTheme="minorHAnsi" w:cstheme="minorHAnsi"/>
          <w:sz w:val="24"/>
        </w:rPr>
        <w:t>Chambre d’Agriculture</w:t>
      </w:r>
      <w:r w:rsidR="00C67EB7">
        <w:rPr>
          <w:rFonts w:asciiTheme="minorHAnsi" w:hAnsiTheme="minorHAnsi" w:cstheme="minorHAnsi"/>
          <w:sz w:val="24"/>
        </w:rPr>
        <w:t xml:space="preserve"> de la région de l’oriental</w:t>
      </w:r>
      <w:r w:rsidR="00C67EB7" w:rsidRPr="00C67EB7">
        <w:rPr>
          <w:rFonts w:asciiTheme="minorHAnsi" w:hAnsiTheme="minorHAnsi" w:cstheme="minorHAnsi"/>
          <w:sz w:val="24"/>
        </w:rPr>
        <w:t xml:space="preserve"> </w:t>
      </w:r>
    </w:p>
    <w:p w:rsidR="00DE7C04" w:rsidRPr="00DE7C04" w:rsidRDefault="00DE7C04" w:rsidP="00C67EB7">
      <w:pPr>
        <w:textDirection w:val="btLr"/>
        <w:rPr>
          <w:rFonts w:asciiTheme="minorHAnsi" w:hAnsiTheme="minorHAnsi" w:cstheme="minorHAnsi"/>
          <w:sz w:val="24"/>
        </w:rPr>
      </w:pPr>
      <w:r w:rsidRPr="00DE7C04">
        <w:rPr>
          <w:rFonts w:asciiTheme="minorHAnsi" w:hAnsiTheme="minorHAnsi" w:cstheme="minorHAnsi"/>
          <w:b/>
          <w:sz w:val="24"/>
        </w:rPr>
        <w:t>Date          :</w:t>
      </w:r>
      <w:r w:rsidRPr="00DE7C04">
        <w:rPr>
          <w:rFonts w:asciiTheme="minorHAnsi" w:hAnsiTheme="minorHAnsi" w:cstheme="minorHAnsi"/>
          <w:sz w:val="24"/>
        </w:rPr>
        <w:t xml:space="preserve"> </w:t>
      </w:r>
      <w:r w:rsidR="004F36F3">
        <w:rPr>
          <w:rFonts w:asciiTheme="minorHAnsi" w:hAnsiTheme="minorHAnsi" w:cstheme="minorHAnsi"/>
          <w:sz w:val="24"/>
        </w:rPr>
        <w:t>1</w:t>
      </w:r>
      <w:r w:rsidR="00C67EB7">
        <w:rPr>
          <w:rFonts w:asciiTheme="minorHAnsi" w:hAnsiTheme="minorHAnsi" w:cstheme="minorHAnsi"/>
          <w:sz w:val="24"/>
        </w:rPr>
        <w:t>9</w:t>
      </w:r>
      <w:r w:rsidRPr="00DE7C04">
        <w:rPr>
          <w:rFonts w:asciiTheme="minorHAnsi" w:hAnsiTheme="minorHAnsi" w:cstheme="minorHAnsi"/>
          <w:sz w:val="24"/>
        </w:rPr>
        <w:t>/</w:t>
      </w:r>
      <w:r>
        <w:rPr>
          <w:rFonts w:asciiTheme="minorHAnsi" w:hAnsiTheme="minorHAnsi" w:cstheme="minorHAnsi"/>
          <w:sz w:val="24"/>
        </w:rPr>
        <w:t>0</w:t>
      </w:r>
      <w:r w:rsidR="00C67EB7">
        <w:rPr>
          <w:rFonts w:asciiTheme="minorHAnsi" w:hAnsiTheme="minorHAnsi" w:cstheme="minorHAnsi"/>
          <w:sz w:val="24"/>
        </w:rPr>
        <w:t>1</w:t>
      </w:r>
      <w:r w:rsidRPr="00DE7C04">
        <w:rPr>
          <w:rFonts w:asciiTheme="minorHAnsi" w:hAnsiTheme="minorHAnsi" w:cstheme="minorHAnsi"/>
          <w:sz w:val="24"/>
        </w:rPr>
        <w:t>/201</w:t>
      </w:r>
      <w:r w:rsidR="00C67EB7">
        <w:rPr>
          <w:rFonts w:asciiTheme="minorHAnsi" w:hAnsiTheme="minorHAnsi" w:cstheme="minorHAnsi"/>
          <w:sz w:val="24"/>
        </w:rPr>
        <w:t>7</w:t>
      </w:r>
    </w:p>
    <w:p w:rsidR="00DE7C04" w:rsidRPr="00DE7C04" w:rsidRDefault="00DE7C04" w:rsidP="00DE7C04">
      <w:pPr>
        <w:textDirection w:val="btLr"/>
        <w:rPr>
          <w:rFonts w:asciiTheme="minorHAnsi" w:hAnsiTheme="minorHAnsi" w:cstheme="minorHAnsi"/>
          <w:sz w:val="24"/>
        </w:rPr>
      </w:pPr>
    </w:p>
    <w:tbl>
      <w:tblPr>
        <w:tblStyle w:val="Grilledutableau"/>
        <w:tblW w:w="9322" w:type="dxa"/>
        <w:tblLook w:val="04A0"/>
      </w:tblPr>
      <w:tblGrid>
        <w:gridCol w:w="3936"/>
        <w:gridCol w:w="2205"/>
        <w:gridCol w:w="3181"/>
      </w:tblGrid>
      <w:tr w:rsidR="00DE7C04" w:rsidRPr="00DE7C04" w:rsidTr="00993018">
        <w:trPr>
          <w:trHeight w:val="544"/>
        </w:trPr>
        <w:tc>
          <w:tcPr>
            <w:tcW w:w="3936" w:type="dxa"/>
          </w:tcPr>
          <w:p w:rsidR="00DE7C04" w:rsidRPr="00DE7C04" w:rsidRDefault="00DE7C04" w:rsidP="00DE7C04">
            <w:pPr>
              <w:textDirection w:val="btLr"/>
              <w:rPr>
                <w:rFonts w:asciiTheme="minorHAnsi" w:hAnsiTheme="minorHAnsi" w:cstheme="minorHAnsi"/>
                <w:sz w:val="24"/>
              </w:rPr>
            </w:pPr>
            <w:r w:rsidRPr="00DE7C04">
              <w:rPr>
                <w:rFonts w:asciiTheme="minorHAnsi" w:hAnsiTheme="minorHAnsi" w:cstheme="minorHAnsi"/>
                <w:b/>
              </w:rPr>
              <w:t>Désignation</w:t>
            </w:r>
          </w:p>
        </w:tc>
        <w:tc>
          <w:tcPr>
            <w:tcW w:w="2205" w:type="dxa"/>
          </w:tcPr>
          <w:p w:rsidR="00DE7C04" w:rsidRPr="00DE7C04" w:rsidRDefault="00DE7C04" w:rsidP="00DE7C04">
            <w:pPr>
              <w:textDirection w:val="btLr"/>
              <w:rPr>
                <w:rFonts w:asciiTheme="minorHAnsi" w:hAnsiTheme="minorHAnsi" w:cstheme="minorHAnsi"/>
                <w:sz w:val="24"/>
              </w:rPr>
            </w:pPr>
            <w:r w:rsidRPr="00DE7C04">
              <w:rPr>
                <w:rFonts w:asciiTheme="minorHAnsi" w:hAnsiTheme="minorHAnsi" w:cstheme="minorHAnsi"/>
                <w:b/>
              </w:rPr>
              <w:t>Prix unitaire HT</w:t>
            </w:r>
          </w:p>
        </w:tc>
        <w:tc>
          <w:tcPr>
            <w:tcW w:w="3181" w:type="dxa"/>
          </w:tcPr>
          <w:p w:rsidR="00DE7C04" w:rsidRPr="00DE7C04" w:rsidRDefault="00DE7C04" w:rsidP="00CD5F54">
            <w:pPr>
              <w:rPr>
                <w:rFonts w:asciiTheme="minorHAnsi" w:hAnsiTheme="minorHAnsi" w:cstheme="minorHAnsi"/>
              </w:rPr>
            </w:pPr>
            <w:r w:rsidRPr="00DE7C04">
              <w:rPr>
                <w:rFonts w:asciiTheme="minorHAnsi" w:hAnsiTheme="minorHAnsi" w:cstheme="minorHAnsi"/>
                <w:b/>
              </w:rPr>
              <w:t>Prix total HT(DH)</w:t>
            </w:r>
          </w:p>
        </w:tc>
      </w:tr>
      <w:tr w:rsidR="00DE7C04" w:rsidRPr="00DE7C04" w:rsidTr="005056F1">
        <w:trPr>
          <w:trHeight w:val="1810"/>
        </w:trPr>
        <w:tc>
          <w:tcPr>
            <w:tcW w:w="3936" w:type="dxa"/>
          </w:tcPr>
          <w:p w:rsidR="00DC41A0" w:rsidRPr="005056F1" w:rsidRDefault="005056F1" w:rsidP="005056F1">
            <w:pPr>
              <w:bidi/>
              <w:jc w:val="right"/>
              <w:textDirection w:val="btL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</w:rPr>
              <w:t>Conception et réalisation d’un site web avec front-office et back-office</w:t>
            </w:r>
          </w:p>
        </w:tc>
        <w:tc>
          <w:tcPr>
            <w:tcW w:w="2205" w:type="dxa"/>
          </w:tcPr>
          <w:p w:rsidR="00DE7C04" w:rsidRPr="00A10CCD" w:rsidRDefault="00DE7C04" w:rsidP="005056F1">
            <w:pPr>
              <w:textDirection w:val="btLr"/>
              <w:rPr>
                <w:rFonts w:asciiTheme="minorHAnsi" w:hAnsiTheme="minorHAnsi" w:cstheme="minorHAnsi"/>
                <w:b/>
                <w:bCs/>
                <w:sz w:val="24"/>
              </w:rPr>
            </w:pPr>
          </w:p>
          <w:p w:rsidR="00A10CCD" w:rsidRPr="00A10CCD" w:rsidRDefault="005056F1" w:rsidP="005056F1">
            <w:pPr>
              <w:jc w:val="center"/>
              <w:textDirection w:val="btL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</w:rPr>
              <w:t xml:space="preserve"> </w:t>
            </w:r>
          </w:p>
        </w:tc>
        <w:tc>
          <w:tcPr>
            <w:tcW w:w="3181" w:type="dxa"/>
          </w:tcPr>
          <w:p w:rsidR="00DE7C04" w:rsidRDefault="00DE7C04" w:rsidP="005056F1">
            <w:pPr>
              <w:textDirection w:val="btLr"/>
              <w:rPr>
                <w:rFonts w:asciiTheme="minorHAnsi" w:hAnsiTheme="minorHAnsi" w:cstheme="minorHAnsi"/>
                <w:b/>
                <w:bCs/>
                <w:sz w:val="24"/>
              </w:rPr>
            </w:pPr>
          </w:p>
          <w:p w:rsidR="00993018" w:rsidRDefault="00993018" w:rsidP="005056F1">
            <w:pPr>
              <w:textDirection w:val="btLr"/>
              <w:rPr>
                <w:rFonts w:asciiTheme="minorHAnsi" w:hAnsiTheme="minorHAnsi" w:cstheme="minorHAnsi"/>
                <w:b/>
                <w:bCs/>
                <w:sz w:val="24"/>
              </w:rPr>
            </w:pPr>
          </w:p>
          <w:p w:rsidR="00993018" w:rsidRPr="00A10CCD" w:rsidRDefault="00D00270" w:rsidP="00D00270">
            <w:pPr>
              <w:jc w:val="center"/>
              <w:textDirection w:val="btL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</w:rPr>
              <w:t>46 000 ,00 DH</w:t>
            </w:r>
          </w:p>
        </w:tc>
      </w:tr>
    </w:tbl>
    <w:tbl>
      <w:tblPr>
        <w:tblpPr w:leftFromText="141" w:rightFromText="141" w:vertAnchor="text" w:horzAnchor="margin" w:tblpXSpec="right" w:tblpY="184"/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47"/>
        <w:gridCol w:w="3162"/>
      </w:tblGrid>
      <w:tr w:rsidR="00A31C1D" w:rsidRPr="00DE7C04" w:rsidTr="00C67EB7">
        <w:trPr>
          <w:trHeight w:val="555"/>
        </w:trPr>
        <w:tc>
          <w:tcPr>
            <w:tcW w:w="2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DE7C04" w:rsidRPr="005056F1" w:rsidRDefault="00A31C1D" w:rsidP="00BF0421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5056F1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 xml:space="preserve">Total </w:t>
            </w:r>
            <w:r w:rsidR="00BF0421" w:rsidRPr="005056F1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423AF5" w:rsidRPr="005056F1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Hors taxe</w:t>
            </w:r>
          </w:p>
        </w:tc>
        <w:tc>
          <w:tcPr>
            <w:tcW w:w="3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DE7C04" w:rsidRPr="00DE7C04" w:rsidRDefault="00423AF5" w:rsidP="00D0027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D00270">
              <w:rPr>
                <w:rFonts w:asciiTheme="minorHAnsi" w:hAnsiTheme="minorHAnsi" w:cstheme="minorHAnsi"/>
                <w:b/>
                <w:bCs/>
                <w:sz w:val="24"/>
              </w:rPr>
              <w:t>46 000 ,00 DH</w:t>
            </w:r>
          </w:p>
        </w:tc>
      </w:tr>
      <w:tr w:rsidR="00C67EB7" w:rsidRPr="00DE7C04" w:rsidTr="00C67EB7">
        <w:trPr>
          <w:trHeight w:val="555"/>
        </w:trPr>
        <w:tc>
          <w:tcPr>
            <w:tcW w:w="2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C67EB7" w:rsidRPr="005056F1" w:rsidRDefault="00423AF5" w:rsidP="00BF0421">
            <w:pPr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5056F1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TVA (20%)</w:t>
            </w:r>
          </w:p>
        </w:tc>
        <w:tc>
          <w:tcPr>
            <w:tcW w:w="3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C67EB7" w:rsidRDefault="00D00270" w:rsidP="00D00270">
            <w:pPr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</w:rPr>
              <w:t>9 200 ,00 DH</w:t>
            </w:r>
          </w:p>
        </w:tc>
      </w:tr>
      <w:tr w:rsidR="00C67EB7" w:rsidRPr="00DE7C04" w:rsidTr="00C67EB7">
        <w:trPr>
          <w:trHeight w:val="555"/>
        </w:trPr>
        <w:tc>
          <w:tcPr>
            <w:tcW w:w="2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C67EB7" w:rsidRPr="005056F1" w:rsidRDefault="00423AF5" w:rsidP="00BF0421">
            <w:pPr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5056F1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Total TTC</w:t>
            </w:r>
          </w:p>
        </w:tc>
        <w:tc>
          <w:tcPr>
            <w:tcW w:w="3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C67EB7" w:rsidRDefault="00D00270" w:rsidP="00D00270">
            <w:pPr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</w:rPr>
              <w:t>55 200 ,00 DH</w:t>
            </w:r>
          </w:p>
        </w:tc>
      </w:tr>
    </w:tbl>
    <w:p w:rsidR="00DE7C04" w:rsidRPr="00DE7C04" w:rsidRDefault="00DE7C04" w:rsidP="00DE7C04">
      <w:pPr>
        <w:textDirection w:val="btLr"/>
        <w:rPr>
          <w:rFonts w:asciiTheme="minorHAnsi" w:hAnsiTheme="minorHAnsi" w:cstheme="minorHAnsi"/>
        </w:rPr>
      </w:pPr>
    </w:p>
    <w:p w:rsidR="00DE7C04" w:rsidRPr="00DE7C04" w:rsidRDefault="00DE7C04" w:rsidP="00DE7C04">
      <w:pPr>
        <w:rPr>
          <w:rFonts w:asciiTheme="minorHAnsi" w:hAnsiTheme="minorHAnsi" w:cstheme="minorHAnsi"/>
          <w:sz w:val="24"/>
          <w:szCs w:val="24"/>
        </w:rPr>
      </w:pPr>
    </w:p>
    <w:p w:rsidR="00DE7C04" w:rsidRPr="00DE7C04" w:rsidRDefault="00DE7C04" w:rsidP="00DE7C04">
      <w:pPr>
        <w:rPr>
          <w:rFonts w:asciiTheme="minorHAnsi" w:hAnsiTheme="minorHAnsi" w:cstheme="minorHAnsi"/>
        </w:rPr>
      </w:pPr>
    </w:p>
    <w:p w:rsidR="00DE7C04" w:rsidRDefault="00DE7C04" w:rsidP="00DE7C04">
      <w:pPr>
        <w:rPr>
          <w:rFonts w:asciiTheme="minorHAnsi" w:hAnsiTheme="minorHAnsi" w:cstheme="minorHAnsi"/>
        </w:rPr>
      </w:pPr>
    </w:p>
    <w:p w:rsidR="00A31C1D" w:rsidRDefault="00A31C1D" w:rsidP="00DE7C04">
      <w:pPr>
        <w:rPr>
          <w:rFonts w:asciiTheme="minorHAnsi" w:hAnsiTheme="minorHAnsi" w:cstheme="minorHAnsi"/>
        </w:rPr>
      </w:pPr>
    </w:p>
    <w:p w:rsidR="00A31C1D" w:rsidRDefault="00A31C1D" w:rsidP="00DE7C04">
      <w:pPr>
        <w:rPr>
          <w:rFonts w:asciiTheme="minorHAnsi" w:hAnsiTheme="minorHAnsi" w:cstheme="minorHAnsi"/>
        </w:rPr>
      </w:pPr>
    </w:p>
    <w:p w:rsidR="00A31C1D" w:rsidRDefault="00A31C1D" w:rsidP="00DE7C04">
      <w:pPr>
        <w:rPr>
          <w:rFonts w:asciiTheme="minorHAnsi" w:hAnsiTheme="minorHAnsi" w:cstheme="minorHAnsi"/>
        </w:rPr>
      </w:pPr>
    </w:p>
    <w:p w:rsidR="00C67EB7" w:rsidRDefault="00C67EB7" w:rsidP="005056F1">
      <w:r>
        <w:rPr>
          <w:rFonts w:ascii="Calibri" w:eastAsia="Calibri" w:hAnsi="Calibri" w:cs="Calibri"/>
          <w:sz w:val="24"/>
          <w:szCs w:val="24"/>
        </w:rPr>
        <w:t xml:space="preserve">Arrêté le présent devis à la somme : </w:t>
      </w:r>
      <w:r w:rsidR="005056F1">
        <w:rPr>
          <w:rFonts w:ascii="Calibri" w:eastAsia="Calibri" w:hAnsi="Calibri" w:cs="Calibri"/>
          <w:b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 xml:space="preserve"> </w:t>
      </w:r>
    </w:p>
    <w:p w:rsidR="00C67EB7" w:rsidRDefault="00C67EB7" w:rsidP="00DE7C04">
      <w:pPr>
        <w:rPr>
          <w:rFonts w:asciiTheme="minorHAnsi" w:hAnsiTheme="minorHAnsi" w:cstheme="minorHAnsi"/>
        </w:rPr>
      </w:pPr>
    </w:p>
    <w:p w:rsidR="00DE7C04" w:rsidRDefault="00DE7C04" w:rsidP="00DE7C04">
      <w:pPr>
        <w:rPr>
          <w:rFonts w:asciiTheme="minorHAnsi" w:hAnsiTheme="minorHAnsi" w:cstheme="minorHAnsi"/>
        </w:rPr>
      </w:pPr>
      <w:r w:rsidRPr="00DE7C04">
        <w:rPr>
          <w:rFonts w:asciiTheme="minorHAnsi" w:hAnsiTheme="minorHAnsi" w:cstheme="minorHAnsi"/>
        </w:rPr>
        <w:t>Nous restons à votre disposition pour toute information complémentaire.</w:t>
      </w:r>
    </w:p>
    <w:p w:rsidR="004F36F3" w:rsidRDefault="004F36F3" w:rsidP="00DE7C04">
      <w:pPr>
        <w:rPr>
          <w:rFonts w:asciiTheme="minorHAnsi" w:hAnsiTheme="minorHAnsi" w:cstheme="minorHAnsi"/>
        </w:rPr>
      </w:pPr>
    </w:p>
    <w:p w:rsidR="004F36F3" w:rsidRPr="004F36F3" w:rsidRDefault="004F36F3" w:rsidP="004F36F3">
      <w:pPr>
        <w:jc w:val="center"/>
        <w:rPr>
          <w:rFonts w:asciiTheme="minorHAnsi" w:hAnsiTheme="minorHAnsi" w:cstheme="minorHAnsi"/>
          <w:b/>
          <w:bCs/>
        </w:rPr>
      </w:pPr>
      <w:r w:rsidRPr="004F36F3">
        <w:rPr>
          <w:rFonts w:asciiTheme="minorHAnsi" w:hAnsiTheme="minorHAnsi" w:cstheme="minorHAnsi"/>
          <w:b/>
          <w:bCs/>
        </w:rPr>
        <w:t>Signature</w:t>
      </w:r>
      <w:r>
        <w:rPr>
          <w:rFonts w:asciiTheme="minorHAnsi" w:hAnsiTheme="minorHAnsi" w:cstheme="minorHAnsi"/>
          <w:b/>
          <w:bCs/>
        </w:rPr>
        <w:t> :</w:t>
      </w:r>
      <w:r w:rsidRPr="004F36F3">
        <w:rPr>
          <w:rFonts w:asciiTheme="minorHAnsi" w:hAnsiTheme="minorHAnsi" w:cstheme="minorHAnsi"/>
          <w:b/>
          <w:bCs/>
        </w:rPr>
        <w:t xml:space="preserve"> </w:t>
      </w:r>
    </w:p>
    <w:p w:rsidR="004F36F3" w:rsidRDefault="004F36F3" w:rsidP="004F36F3">
      <w:pPr>
        <w:ind w:left="708" w:firstLine="708"/>
        <w:jc w:val="center"/>
        <w:rPr>
          <w:rFonts w:asciiTheme="minorHAnsi" w:hAnsiTheme="minorHAnsi" w:cstheme="minorHAnsi"/>
          <w:b/>
          <w:bCs/>
        </w:rPr>
      </w:pPr>
    </w:p>
    <w:p w:rsidR="00F376B0" w:rsidRPr="00DC41A0" w:rsidRDefault="00C67EB7" w:rsidP="004F36F3">
      <w:pPr>
        <w:ind w:left="1416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 </w:t>
      </w:r>
    </w:p>
    <w:p w:rsidR="00F376B0" w:rsidRPr="00DE7C04" w:rsidRDefault="00F376B0" w:rsidP="00F376B0">
      <w:pPr>
        <w:spacing w:line="440" w:lineRule="atLeast"/>
        <w:ind w:firstLine="540"/>
        <w:jc w:val="center"/>
        <w:rPr>
          <w:rFonts w:asciiTheme="minorHAnsi" w:hAnsiTheme="minorHAnsi" w:cstheme="minorHAnsi"/>
          <w:sz w:val="28"/>
          <w:szCs w:val="28"/>
        </w:rPr>
      </w:pPr>
    </w:p>
    <w:p w:rsidR="00F376B0" w:rsidRPr="00DE7C04" w:rsidRDefault="00F376B0" w:rsidP="00702052">
      <w:pPr>
        <w:ind w:right="1692"/>
        <w:jc w:val="center"/>
        <w:rPr>
          <w:rFonts w:asciiTheme="minorHAnsi" w:hAnsiTheme="minorHAnsi" w:cstheme="minorHAnsi"/>
        </w:rPr>
      </w:pPr>
      <w:r w:rsidRPr="00DE7C04">
        <w:rPr>
          <w:rFonts w:asciiTheme="minorHAnsi" w:hAnsiTheme="minorHAnsi" w:cstheme="minorHAnsi"/>
        </w:rPr>
        <w:tab/>
      </w:r>
      <w:r w:rsidRPr="00DE7C04">
        <w:rPr>
          <w:rFonts w:asciiTheme="minorHAnsi" w:hAnsiTheme="minorHAnsi" w:cstheme="minorHAnsi"/>
        </w:rPr>
        <w:tab/>
      </w:r>
      <w:r w:rsidRPr="00DE7C04">
        <w:rPr>
          <w:rFonts w:asciiTheme="minorHAnsi" w:hAnsiTheme="minorHAnsi" w:cstheme="minorHAnsi"/>
        </w:rPr>
        <w:tab/>
      </w:r>
      <w:r w:rsidRPr="00DE7C04">
        <w:rPr>
          <w:rFonts w:asciiTheme="minorHAnsi" w:hAnsiTheme="minorHAnsi" w:cstheme="minorHAnsi"/>
        </w:rPr>
        <w:tab/>
      </w:r>
      <w:r w:rsidRPr="00DE7C04">
        <w:rPr>
          <w:rFonts w:asciiTheme="minorHAnsi" w:hAnsiTheme="minorHAnsi" w:cstheme="minorHAnsi"/>
        </w:rPr>
        <w:tab/>
      </w:r>
    </w:p>
    <w:p w:rsidR="00AB5319" w:rsidRPr="00DE7C04" w:rsidRDefault="00AB5319">
      <w:pPr>
        <w:rPr>
          <w:rFonts w:asciiTheme="minorHAnsi" w:hAnsiTheme="minorHAnsi" w:cstheme="minorHAnsi"/>
        </w:rPr>
      </w:pPr>
    </w:p>
    <w:sectPr w:rsidR="00AB5319" w:rsidRPr="00DE7C04" w:rsidSect="00C67EB7">
      <w:headerReference w:type="default" r:id="rId11"/>
      <w:footerReference w:type="default" r:id="rId12"/>
      <w:pgSz w:w="11906" w:h="16838"/>
      <w:pgMar w:top="1417" w:right="1417" w:bottom="1417" w:left="1417" w:header="708" w:footer="5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1C9E" w:rsidRDefault="009C1C9E" w:rsidP="00284688">
      <w:r>
        <w:separator/>
      </w:r>
    </w:p>
  </w:endnote>
  <w:endnote w:type="continuationSeparator" w:id="1">
    <w:p w:rsidR="009C1C9E" w:rsidRDefault="009C1C9E" w:rsidP="0028468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7EB7" w:rsidRPr="00C67EB7" w:rsidRDefault="005056F1" w:rsidP="005056F1">
    <w:pPr>
      <w:pStyle w:val="Pieddepage"/>
      <w:jc w:val="center"/>
      <w:rPr>
        <w:bCs/>
        <w:sz w:val="22"/>
        <w:szCs w:val="22"/>
        <w:lang w:val="en-US"/>
      </w:rPr>
    </w:pPr>
    <w:r w:rsidRPr="005056F1">
      <w:rPr>
        <w:b/>
        <w:sz w:val="22"/>
        <w:szCs w:val="22"/>
        <w:lang w:val="en-US"/>
      </w:rPr>
      <w:t>Siege social</w:t>
    </w:r>
    <w:r>
      <w:rPr>
        <w:bCs/>
        <w:sz w:val="22"/>
        <w:szCs w:val="22"/>
        <w:lang w:val="en-US"/>
      </w:rPr>
      <w:t xml:space="preserve">: </w:t>
    </w:r>
    <w:r w:rsidR="00C67EB7" w:rsidRPr="00C67EB7">
      <w:rPr>
        <w:bCs/>
        <w:sz w:val="22"/>
        <w:szCs w:val="22"/>
        <w:lang w:val="en-US"/>
      </w:rPr>
      <w:t xml:space="preserve">N° 86, Rue sidi ahmed Aberkane, Hay dakhla Berkane </w:t>
    </w:r>
  </w:p>
  <w:p w:rsidR="00C67EB7" w:rsidRPr="00C67EB7" w:rsidRDefault="00C67EB7" w:rsidP="00C67EB7">
    <w:pPr>
      <w:pStyle w:val="Pieddepage"/>
      <w:jc w:val="center"/>
      <w:rPr>
        <w:bCs/>
        <w:sz w:val="22"/>
        <w:szCs w:val="22"/>
      </w:rPr>
    </w:pPr>
    <w:r w:rsidRPr="00C67EB7">
      <w:rPr>
        <w:bCs/>
        <w:sz w:val="22"/>
        <w:szCs w:val="22"/>
      </w:rPr>
      <w:t xml:space="preserve">IF :12012936 - Patente: 12012936 - RC:5001 </w:t>
    </w:r>
    <w:r w:rsidR="00110369">
      <w:rPr>
        <w:bCs/>
        <w:sz w:val="22"/>
        <w:szCs w:val="22"/>
      </w:rPr>
      <w:t xml:space="preserve"> </w:t>
    </w:r>
    <w:r w:rsidR="00110369">
      <w:t>- ICE :000156644000006</w:t>
    </w:r>
  </w:p>
  <w:p w:rsidR="00C67EB7" w:rsidRPr="00C67EB7" w:rsidRDefault="00C67EB7" w:rsidP="00C67EB7">
    <w:pPr>
      <w:pStyle w:val="Pieddepage"/>
      <w:jc w:val="center"/>
      <w:rPr>
        <w:bCs/>
        <w:sz w:val="22"/>
        <w:szCs w:val="22"/>
      </w:rPr>
    </w:pPr>
    <w:r w:rsidRPr="00C67EB7">
      <w:rPr>
        <w:bCs/>
        <w:sz w:val="22"/>
        <w:szCs w:val="22"/>
      </w:rPr>
      <w:t>RIB /BP:157 575 2121146077930007 05</w:t>
    </w:r>
  </w:p>
  <w:p w:rsidR="00C67EB7" w:rsidRDefault="00C67EB7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1C9E" w:rsidRDefault="009C1C9E" w:rsidP="00284688">
      <w:r>
        <w:separator/>
      </w:r>
    </w:p>
  </w:footnote>
  <w:footnote w:type="continuationSeparator" w:id="1">
    <w:p w:rsidR="009C1C9E" w:rsidRDefault="009C1C9E" w:rsidP="0028468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4688" w:rsidRDefault="00BF7DA8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5139055</wp:posOffset>
          </wp:positionH>
          <wp:positionV relativeFrom="paragraph">
            <wp:posOffset>-247015</wp:posOffset>
          </wp:positionV>
          <wp:extent cx="1355090" cy="906780"/>
          <wp:effectExtent l="19050" t="0" r="0" b="0"/>
          <wp:wrapSquare wrapText="bothSides"/>
          <wp:docPr id="1" name="Image 1" descr="itqansoft-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tqansoft-logo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5090" cy="9067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284688">
      <w:t>Sté ITQAN SOFT</w:t>
    </w:r>
  </w:p>
  <w:p w:rsidR="00284688" w:rsidRPr="00AE3D71" w:rsidRDefault="00284688">
    <w:pPr>
      <w:pStyle w:val="En-tte"/>
      <w:rPr>
        <w:rFonts w:ascii="Arial" w:hAnsi="Arial" w:cs="Arial"/>
        <w:color w:val="000000"/>
        <w:sz w:val="19"/>
        <w:szCs w:val="19"/>
        <w:shd w:val="clear" w:color="auto" w:fill="FFFFFF"/>
      </w:rPr>
    </w:pPr>
    <w:r w:rsidRPr="00AE3D71">
      <w:rPr>
        <w:rFonts w:ascii="Arial" w:hAnsi="Arial" w:cs="Arial"/>
        <w:color w:val="000000"/>
        <w:sz w:val="19"/>
        <w:szCs w:val="19"/>
        <w:shd w:val="clear" w:color="auto" w:fill="FFFFFF"/>
      </w:rPr>
      <w:t>Développement informatique – études</w:t>
    </w:r>
  </w:p>
  <w:p w:rsidR="00284688" w:rsidRPr="00AE3D71" w:rsidRDefault="00284688">
    <w:pPr>
      <w:pStyle w:val="En-tte"/>
      <w:rPr>
        <w:rFonts w:ascii="Arial" w:hAnsi="Arial" w:cs="Arial"/>
        <w:color w:val="000000"/>
        <w:sz w:val="16"/>
        <w:szCs w:val="16"/>
        <w:shd w:val="clear" w:color="auto" w:fill="FFFFFF"/>
      </w:rPr>
    </w:pPr>
    <w:r w:rsidRPr="00AE3D71">
      <w:rPr>
        <w:rFonts w:ascii="Arial" w:hAnsi="Arial" w:cs="Arial"/>
        <w:color w:val="000000"/>
        <w:sz w:val="16"/>
        <w:szCs w:val="16"/>
        <w:shd w:val="clear" w:color="auto" w:fill="FFFFFF"/>
      </w:rPr>
      <w:t>Tél : 06 44 84 66 27</w:t>
    </w:r>
  </w:p>
  <w:p w:rsidR="00284688" w:rsidRDefault="00284688">
    <w:pPr>
      <w:pStyle w:val="En-tte"/>
      <w:rPr>
        <w:rFonts w:ascii="Arial" w:hAnsi="Arial" w:cs="Arial"/>
        <w:color w:val="000000"/>
        <w:sz w:val="16"/>
        <w:szCs w:val="16"/>
        <w:shd w:val="clear" w:color="auto" w:fill="FFFFFF"/>
      </w:rPr>
    </w:pPr>
    <w:r w:rsidRPr="00AE3D71">
      <w:rPr>
        <w:rFonts w:ascii="Arial" w:hAnsi="Arial" w:cs="Arial"/>
        <w:color w:val="000000"/>
        <w:sz w:val="16"/>
        <w:szCs w:val="16"/>
        <w:shd w:val="clear" w:color="auto" w:fill="FFFFFF"/>
      </w:rPr>
      <w:t xml:space="preserve">Email : </w:t>
    </w:r>
    <w:hyperlink r:id="rId2" w:history="1">
      <w:r w:rsidR="00110369" w:rsidRPr="00BE0037">
        <w:rPr>
          <w:rStyle w:val="Lienhypertexte"/>
          <w:rFonts w:ascii="Arial" w:hAnsi="Arial" w:cs="Arial"/>
          <w:sz w:val="16"/>
          <w:szCs w:val="16"/>
          <w:shd w:val="clear" w:color="auto" w:fill="FFFFFF"/>
        </w:rPr>
        <w:t>itqanesoft@gmail.com</w:t>
      </w:r>
    </w:hyperlink>
    <w:r w:rsidR="00110369">
      <w:rPr>
        <w:rFonts w:ascii="Arial" w:hAnsi="Arial" w:cs="Arial"/>
        <w:sz w:val="16"/>
        <w:szCs w:val="16"/>
        <w:shd w:val="clear" w:color="auto" w:fill="FFFFFF"/>
      </w:rPr>
      <w:t xml:space="preserve"> </w:t>
    </w:r>
  </w:p>
  <w:p w:rsidR="00850558" w:rsidRPr="00AE3D71" w:rsidRDefault="00850558">
    <w:pPr>
      <w:pStyle w:val="En-tte"/>
      <w:rPr>
        <w:rFonts w:ascii="Arial" w:hAnsi="Arial" w:cs="Arial"/>
        <w:color w:val="000000"/>
        <w:sz w:val="16"/>
        <w:szCs w:val="16"/>
        <w:shd w:val="clear" w:color="auto" w:fill="FFFFFF"/>
      </w:rPr>
    </w:pPr>
    <w:r>
      <w:rPr>
        <w:rFonts w:ascii="Arial" w:hAnsi="Arial" w:cs="Arial"/>
        <w:color w:val="000000"/>
        <w:sz w:val="16"/>
        <w:szCs w:val="16"/>
        <w:shd w:val="clear" w:color="auto" w:fill="FFFFFF"/>
      </w:rPr>
      <w:t xml:space="preserve">Site web : </w:t>
    </w:r>
    <w:hyperlink r:id="rId3" w:history="1">
      <w:r w:rsidRPr="00680A33">
        <w:rPr>
          <w:rStyle w:val="Lienhypertexte"/>
          <w:rFonts w:ascii="Arial" w:hAnsi="Arial" w:cs="Arial"/>
          <w:sz w:val="16"/>
          <w:szCs w:val="16"/>
          <w:shd w:val="clear" w:color="auto" w:fill="FFFFFF"/>
        </w:rPr>
        <w:t>www.itqanesoft.com</w:t>
      </w:r>
    </w:hyperlink>
    <w:r>
      <w:rPr>
        <w:rFonts w:ascii="Arial" w:hAnsi="Arial" w:cs="Arial"/>
        <w:color w:val="000000"/>
        <w:sz w:val="16"/>
        <w:szCs w:val="16"/>
        <w:shd w:val="clear" w:color="auto" w:fill="FFFFFF"/>
      </w:rPr>
      <w:t xml:space="preserve"> </w:t>
    </w:r>
  </w:p>
  <w:p w:rsidR="00E27218" w:rsidRPr="00AE3D71" w:rsidRDefault="005056F1">
    <w:pPr>
      <w:pStyle w:val="En-tte"/>
      <w:rPr>
        <w:rFonts w:ascii="Arial" w:hAnsi="Arial" w:cs="Arial"/>
        <w:color w:val="000000"/>
        <w:sz w:val="16"/>
        <w:szCs w:val="16"/>
        <w:shd w:val="clear" w:color="auto" w:fill="FFFFFF"/>
      </w:rPr>
    </w:pPr>
    <w:r>
      <w:rPr>
        <w:rFonts w:ascii="Arial" w:hAnsi="Arial" w:cs="Arial"/>
        <w:color w:val="000000"/>
        <w:sz w:val="16"/>
        <w:szCs w:val="16"/>
        <w:shd w:val="clear" w:color="auto" w:fill="FFFFFF"/>
      </w:rPr>
      <w:t xml:space="preserve"> </w:t>
    </w:r>
  </w:p>
  <w:p w:rsidR="00284688" w:rsidRDefault="00284688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E25BD2"/>
    <w:multiLevelType w:val="hybridMultilevel"/>
    <w:tmpl w:val="8BFA62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B2103B"/>
    <w:multiLevelType w:val="hybridMultilevel"/>
    <w:tmpl w:val="49F0F2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0E732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8"/>
        <w:szCs w:val="20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stylePaneFormatFilter w:val="3F01"/>
  <w:defaultTabStop w:val="708"/>
  <w:hyphenationZone w:val="425"/>
  <w:characterSpacingControl w:val="doNotCompress"/>
  <w:hdrShapeDefaults>
    <o:shapedefaults v:ext="edit" spidmax="21506"/>
  </w:hdrShapeDefaults>
  <w:footnotePr>
    <w:footnote w:id="0"/>
    <w:footnote w:id="1"/>
  </w:footnotePr>
  <w:endnotePr>
    <w:endnote w:id="0"/>
    <w:endnote w:id="1"/>
  </w:endnotePr>
  <w:compat/>
  <w:rsids>
    <w:rsidRoot w:val="00A474EA"/>
    <w:rsid w:val="00110369"/>
    <w:rsid w:val="00120F7B"/>
    <w:rsid w:val="001704C8"/>
    <w:rsid w:val="001C102D"/>
    <w:rsid w:val="0023775B"/>
    <w:rsid w:val="002832E5"/>
    <w:rsid w:val="00284688"/>
    <w:rsid w:val="002E6C55"/>
    <w:rsid w:val="002F59AF"/>
    <w:rsid w:val="00304BA5"/>
    <w:rsid w:val="00332335"/>
    <w:rsid w:val="003533FA"/>
    <w:rsid w:val="00360DD0"/>
    <w:rsid w:val="00373BBA"/>
    <w:rsid w:val="00392D55"/>
    <w:rsid w:val="003A5202"/>
    <w:rsid w:val="003B649C"/>
    <w:rsid w:val="003E5EA5"/>
    <w:rsid w:val="00423AF5"/>
    <w:rsid w:val="00452277"/>
    <w:rsid w:val="004727F9"/>
    <w:rsid w:val="00490A64"/>
    <w:rsid w:val="004C5842"/>
    <w:rsid w:val="004F36F3"/>
    <w:rsid w:val="005056F1"/>
    <w:rsid w:val="00517A33"/>
    <w:rsid w:val="005478E7"/>
    <w:rsid w:val="005F6B74"/>
    <w:rsid w:val="006122F1"/>
    <w:rsid w:val="006334B2"/>
    <w:rsid w:val="00686C58"/>
    <w:rsid w:val="00702052"/>
    <w:rsid w:val="00777702"/>
    <w:rsid w:val="007B2376"/>
    <w:rsid w:val="007D544F"/>
    <w:rsid w:val="00850558"/>
    <w:rsid w:val="00895080"/>
    <w:rsid w:val="0091734E"/>
    <w:rsid w:val="00993018"/>
    <w:rsid w:val="009B257A"/>
    <w:rsid w:val="009C1C9E"/>
    <w:rsid w:val="00A10CCD"/>
    <w:rsid w:val="00A31C1D"/>
    <w:rsid w:val="00A474EA"/>
    <w:rsid w:val="00AB5319"/>
    <w:rsid w:val="00AE007D"/>
    <w:rsid w:val="00AE3D71"/>
    <w:rsid w:val="00B90C41"/>
    <w:rsid w:val="00BA483F"/>
    <w:rsid w:val="00BF0421"/>
    <w:rsid w:val="00BF7DA8"/>
    <w:rsid w:val="00C67EB7"/>
    <w:rsid w:val="00CA63B7"/>
    <w:rsid w:val="00CC5C8C"/>
    <w:rsid w:val="00D00270"/>
    <w:rsid w:val="00D0131A"/>
    <w:rsid w:val="00DA531D"/>
    <w:rsid w:val="00DC41A0"/>
    <w:rsid w:val="00DE7C04"/>
    <w:rsid w:val="00E27218"/>
    <w:rsid w:val="00E857BD"/>
    <w:rsid w:val="00F048DA"/>
    <w:rsid w:val="00F16387"/>
    <w:rsid w:val="00F31633"/>
    <w:rsid w:val="00F376B0"/>
    <w:rsid w:val="00F75FDE"/>
    <w:rsid w:val="00F900CE"/>
    <w:rsid w:val="00FA0E39"/>
    <w:rsid w:val="00FA4C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376B0"/>
    <w:rPr>
      <w:sz w:val="26"/>
      <w:szCs w:val="26"/>
    </w:rPr>
  </w:style>
  <w:style w:type="paragraph" w:styleId="Titre1">
    <w:name w:val="heading 1"/>
    <w:basedOn w:val="Normal"/>
    <w:next w:val="Normal"/>
    <w:link w:val="Titre1Car"/>
    <w:qFormat/>
    <w:rsid w:val="002E6C5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semiHidden/>
    <w:rsid w:val="003B649C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rsid w:val="00284688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rsid w:val="00284688"/>
    <w:rPr>
      <w:sz w:val="26"/>
      <w:szCs w:val="26"/>
    </w:rPr>
  </w:style>
  <w:style w:type="paragraph" w:styleId="Pieddepage">
    <w:name w:val="footer"/>
    <w:basedOn w:val="Normal"/>
    <w:link w:val="PieddepageCar"/>
    <w:uiPriority w:val="99"/>
    <w:rsid w:val="0028468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284688"/>
    <w:rPr>
      <w:sz w:val="26"/>
      <w:szCs w:val="26"/>
    </w:rPr>
  </w:style>
  <w:style w:type="character" w:customStyle="1" w:styleId="apple-converted-space">
    <w:name w:val="apple-converted-space"/>
    <w:rsid w:val="00284688"/>
  </w:style>
  <w:style w:type="character" w:styleId="Lienhypertexte">
    <w:name w:val="Hyperlink"/>
    <w:rsid w:val="00E27218"/>
    <w:rPr>
      <w:color w:val="0563C1"/>
      <w:u w:val="single"/>
    </w:rPr>
  </w:style>
  <w:style w:type="table" w:styleId="Grilledutableau">
    <w:name w:val="Table Grid"/>
    <w:basedOn w:val="TableauNormal"/>
    <w:rsid w:val="00DE7C04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DE7C04"/>
    <w:pPr>
      <w:spacing w:before="100" w:beforeAutospacing="1" w:after="100" w:afterAutospacing="1"/>
    </w:pPr>
    <w:rPr>
      <w:sz w:val="24"/>
      <w:szCs w:val="24"/>
    </w:rPr>
  </w:style>
  <w:style w:type="paragraph" w:styleId="Paragraphedeliste">
    <w:name w:val="List Paragraph"/>
    <w:basedOn w:val="Normal"/>
    <w:uiPriority w:val="34"/>
    <w:qFormat/>
    <w:rsid w:val="00A10CCD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rsid w:val="002E6C5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215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8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itqanesoft.com" TargetMode="External"/><Relationship Id="rId2" Type="http://schemas.openxmlformats.org/officeDocument/2006/relationships/hyperlink" Target="mailto:itqanesoft@gmai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ITQAN\Documents\Devis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DA570F3AC0554682E79C8FE2550925" ma:contentTypeVersion="25" ma:contentTypeDescription="Crée un document." ma:contentTypeScope="" ma:versionID="a3720e7735ad78aad7574aa7a0438a90">
  <xsd:schema xmlns:xsd="http://www.w3.org/2001/XMLSchema" xmlns:xs="http://www.w3.org/2001/XMLSchema" xmlns:p="http://schemas.microsoft.com/office/2006/metadata/properties" xmlns:ns2="d1dd090d-243e-4b0b-9310-d45041c163f9" targetNamespace="http://schemas.microsoft.com/office/2006/metadata/properties" ma:root="true" ma:fieldsID="7423b25d857cff23f1fcd3870f130d41" ns2:_="">
    <xsd:import namespace="d1dd090d-243e-4b0b-9310-d45041c163f9"/>
    <xsd:element name="properties">
      <xsd:complexType>
        <xsd:sequence>
          <xsd:element name="documentManagement">
            <xsd:complexType>
              <xsd:all>
                <xsd:element ref="ns2:Description0" minOccurs="0"/>
                <xsd:element ref="ns2:Date_x0020_de_x0020_validit_x00e9_" minOccurs="0"/>
                <xsd:element ref="ns2:Date_x0020_de_x0020_fin_x0020_de_x0020_validit_x00e9_" minOccurs="0"/>
                <xsd:element ref="ns2:Langue" minOccurs="0"/>
                <xsd:element ref="ns2:Produit_x0020_par" minOccurs="0"/>
                <xsd:element ref="ns2:Type_x0020_de_x0020_document" minOccurs="0"/>
                <xsd:element ref="ns2:Th_x00e8_mes" minOccurs="0"/>
                <xsd:element ref="ns2:Dossier" minOccurs="0"/>
                <xsd:element ref="ns2:Cibles" minOccurs="0"/>
                <xsd:element ref="ns2:iddoc" minOccurs="0"/>
                <xsd:element ref="ns2:Visibilit_x00e9_" minOccurs="0"/>
                <xsd:element ref="ns2:Mots_x0020_clefs" minOccurs="0"/>
                <xsd:element ref="ns2:Nom_x0020_du_x0020_fichier_x0020_migr_x00e9_" minOccurs="0"/>
                <xsd:element ref="ns2:Produit_x0020_par_x003a_Titre" minOccurs="0"/>
                <xsd:element ref="ns2:Couverture" minOccurs="0"/>
                <xsd:element ref="ns2:dtfe" minOccurs="0"/>
                <xsd:element ref="ns2:Concou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dd090d-243e-4b0b-9310-d45041c163f9" elementFormDefault="qualified">
    <xsd:import namespace="http://schemas.microsoft.com/office/2006/documentManagement/types"/>
    <xsd:import namespace="http://schemas.microsoft.com/office/infopath/2007/PartnerControls"/>
    <xsd:element name="Description0" ma:index="2" nillable="true" ma:displayName="Description" ma:description="descript migré" ma:internalName="Description0">
      <xsd:simpleType>
        <xsd:restriction base="dms:Note">
          <xsd:maxLength value="255"/>
        </xsd:restriction>
      </xsd:simpleType>
    </xsd:element>
    <xsd:element name="Date_x0020_de_x0020_validit_x00e9_" ma:index="3" nillable="true" ma:displayName="Date de validité" ma:default="[today]" ma:description="datval migré" ma:format="DateTime" ma:internalName="Date_x0020_de_x0020_validit_x00e9_">
      <xsd:simpleType>
        <xsd:restriction base="dms:DateTime"/>
      </xsd:simpleType>
    </xsd:element>
    <xsd:element name="Date_x0020_de_x0020_fin_x0020_de_x0020_validit_x00e9_" ma:index="4" nillable="true" ma:displayName="Date de fin de validité" ma:description="datfinval migré" ma:format="DateTime" ma:internalName="Date_x0020_de_x0020_fin_x0020_de_x0020_validit_x00e9_">
      <xsd:simpleType>
        <xsd:restriction base="dms:DateTime"/>
      </xsd:simpleType>
    </xsd:element>
    <xsd:element name="Langue" ma:index="5" nillable="true" ma:displayName="Langue" ma:default="Français" ma:format="Dropdown" ma:indexed="true" ma:internalName="Langue">
      <xsd:simpleType>
        <xsd:union memberTypes="dms:Text">
          <xsd:simpleType>
            <xsd:restriction base="dms:Choice">
              <xsd:enumeration value="Français"/>
              <xsd:enumeration value="Arabe"/>
              <xsd:enumeration value="Anglais"/>
              <xsd:enumeration value="Espagnol"/>
              <xsd:enumeration value="Amazigh"/>
            </xsd:restriction>
          </xsd:simpleType>
        </xsd:union>
      </xsd:simpleType>
    </xsd:element>
    <xsd:element name="Produit_x0020_par" ma:index="6" nillable="true" ma:displayName="Produit par" ma:indexed="true" ma:list="{51a47f71-7f05-4568-b143-1784c40c30a4}" ma:internalName="Produit_x0020_par" ma:showField="Sigle">
      <xsd:simpleType>
        <xsd:restriction base="dms:Lookup"/>
      </xsd:simpleType>
    </xsd:element>
    <xsd:element name="Type_x0020_de_x0020_document" ma:index="7" nillable="true" ma:displayName="Type de document" ma:indexed="true" ma:list="{2bf6a763-3e1c-4de4-b6c8-c6ceb590c42f}" ma:internalName="Type_x0020_de_x0020_document" ma:showField="Title">
      <xsd:simpleType>
        <xsd:restriction base="dms:Lookup"/>
      </xsd:simpleType>
    </xsd:element>
    <xsd:element name="Th_x00e8_mes" ma:index="8" nillable="true" ma:displayName="Thèmes" ma:list="{b2a3a2c7-cc34-4fa4-a934-e5a17563fb7e}" ma:internalName="Th_x00e8_me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ssier" ma:index="9" nillable="true" ma:displayName="Dossiers" ma:list="{48d5cb52-be29-4c7e-a775-9400a86c7140}" ma:internalName="Dossier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ibles" ma:index="10" nillable="true" ma:displayName="Cibles" ma:list="{82fd249f-fc11-4c7b-af35-59175ea8dceb}" ma:internalName="Cible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iddoc" ma:index="11" nillable="true" ma:displayName="iddoc" ma:decimals="0" ma:description="iddoc migré" ma:internalName="iddoc">
      <xsd:simpleType>
        <xsd:restriction base="dms:Number"/>
      </xsd:simpleType>
    </xsd:element>
    <xsd:element name="Visibilit_x00e9_" ma:index="12" nillable="true" ma:displayName="Visibilité" ma:default="Non publié" ma:description="visible migré" ma:format="Dropdown" ma:internalName="Visibilit_x00e9_">
      <xsd:simpleType>
        <xsd:union memberTypes="dms:Text">
          <xsd:simpleType>
            <xsd:restriction base="dms:Choice">
              <xsd:enumeration value="Publié"/>
              <xsd:enumeration value="Non publié"/>
              <xsd:enumeration value="Caché"/>
            </xsd:restriction>
          </xsd:simpleType>
        </xsd:union>
      </xsd:simpleType>
    </xsd:element>
    <xsd:element name="Mots_x0020_clefs" ma:index="13" nillable="true" ma:displayName="Mots clefs" ma:list="{06b3e351-fc46-4c1b-b6f3-04dd6ef6fae5}" ma:internalName="Mots_x0020_clef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om_x0020_du_x0020_fichier_x0020_migr_x00e9_" ma:index="14" nillable="true" ma:displayName="Nom du fichier migré" ma:internalName="Nom_x0020_du_x0020_fichier_x0020_migr_x00e9_">
      <xsd:simpleType>
        <xsd:restriction base="dms:Text">
          <xsd:maxLength value="255"/>
        </xsd:restriction>
      </xsd:simpleType>
    </xsd:element>
    <xsd:element name="Produit_x0020_par_x003a_Titre" ma:index="17" nillable="true" ma:displayName="Produit par:Titre" ma:list="{51a47f71-7f05-4568-b143-1784c40c30a4}" ma:internalName="Produit_x0020_par_x003a_Titre" ma:readOnly="true" ma:showField="Title" ma:web="c833e5a3-db37-40cc-b3a6-df8641f45d6c">
      <xsd:simpleType>
        <xsd:restriction base="dms:Lookup"/>
      </xsd:simpleType>
    </xsd:element>
    <xsd:element name="Couverture" ma:index="22" nillable="true" ma:displayName="Couverture" ma:description="insérer une couverture" ma:format="Image" ma:internalName="Couvertur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dtfe" ma:index="24" nillable="true" ma:displayName="dtfe" ma:internalName="dtfe">
      <xsd:simpleType>
        <xsd:restriction base="dms:Text">
          <xsd:maxLength value="255"/>
        </xsd:restriction>
      </xsd:simpleType>
    </xsd:element>
    <xsd:element name="Concours" ma:index="25" nillable="true" ma:displayName="Concours" ma:internalName="Concour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8" ma:displayName="Type de contenu"/>
        <xsd:element ref="dc:title" minOccurs="0" maxOccurs="1" ma:index="1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>
    <iddoc xmlns="d1dd090d-243e-4b0b-9310-d45041c163f9" xsi:nil="true"/>
    <dtfe xmlns="d1dd090d-243e-4b0b-9310-d45041c163f9" xsi:nil="true"/>
    <Date_x0020_de_x0020_fin_x0020_de_x0020_validit_x00e9_ xmlns="d1dd090d-243e-4b0b-9310-d45041c163f9" xsi:nil="true"/>
    <Produit_x0020_par xmlns="d1dd090d-243e-4b0b-9310-d45041c163f9">11</Produit_x0020_par>
    <Type_x0020_de_x0020_document xmlns="d1dd090d-243e-4b0b-9310-d45041c163f9">29</Type_x0020_de_x0020_document>
    <Nom_x0020_du_x0020_fichier_x0020_migr_x00e9_ xmlns="d1dd090d-243e-4b0b-9310-d45041c163f9" xsi:nil="true"/>
    <Th_x00e8_mes xmlns="d1dd090d-243e-4b0b-9310-d45041c163f9">
      <Value xmlns="d1dd090d-243e-4b0b-9310-d45041c163f9">5</Value>
    </Th_x00e8_mes>
    <Dossier xmlns="d1dd090d-243e-4b0b-9310-d45041c163f9">
      <Value xmlns="d1dd090d-243e-4b0b-9310-d45041c163f9">4</Value>
    </Dossier>
    <Visibilit_x00e9_ xmlns="d1dd090d-243e-4b0b-9310-d45041c163f9">Publié</Visibilit_x00e9_>
    <Mots_x0020_clefs xmlns="d1dd090d-243e-4b0b-9310-d45041c163f9">
      <Value xmlns="d1dd090d-243e-4b0b-9310-d45041c163f9">55</Value>
    </Mots_x0020_clefs>
    <Couverture xmlns="d1dd090d-243e-4b0b-9310-d45041c163f9">
      <Url xmlns="d1dd090d-243e-4b0b-9310-d45041c163f9" xsi:nil="true"/>
      <Description xmlns="d1dd090d-243e-4b0b-9310-d45041c163f9" xsi:nil="true"/>
    </Couverture>
    <Date_x0020_de_x0020_validit_x00e9_ xmlns="d1dd090d-243e-4b0b-9310-d45041c163f9">2014-10-20T12:52:00+00:00</Date_x0020_de_x0020_validit_x00e9_>
    <Cibles xmlns="d1dd090d-243e-4b0b-9310-d45041c163f9">
      <Value xmlns="d1dd090d-243e-4b0b-9310-d45041c163f9">1</Value>
      <Value xmlns="d1dd090d-243e-4b0b-9310-d45041c163f9">2</Value>
      <Value xmlns="d1dd090d-243e-4b0b-9310-d45041c163f9">3</Value>
      <Value xmlns="d1dd090d-243e-4b0b-9310-d45041c163f9">5</Value>
      <Value xmlns="d1dd090d-243e-4b0b-9310-d45041c163f9">4</Value>
      <Value xmlns="d1dd090d-243e-4b0b-9310-d45041c163f9">7</Value>
    </Cibles>
    <Concours xmlns="d1dd090d-243e-4b0b-9310-d45041c163f9" xsi:nil="true"/>
    <Langue xmlns="d1dd090d-243e-4b0b-9310-d45041c163f9">Français</Langue>
    <Description0 xmlns="d1dd090d-243e-4b0b-9310-d45041c163f9">Attestation de travail délivrée par une entreprise d'assurances et de réassurance (sur papier entête)</Description0>
  </documentManagement>
</p:properties>
</file>

<file path=customXml/itemProps1.xml><?xml version="1.0" encoding="utf-8"?>
<ds:datastoreItem xmlns:ds="http://schemas.openxmlformats.org/officeDocument/2006/customXml" ds:itemID="{0B28F676-61E5-4B0C-B612-469C2B11115F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45390300-4777-4821-8692-5913834243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dd090d-243e-4b0b-9310-d45041c163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F4ABE0C-ABEB-4683-BD24-1E2FAB8071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36CDD31-4CCD-4643-B72F-F667C92BE5A7}">
  <ds:schemaRefs>
    <ds:schemaRef ds:uri="http://schemas.microsoft.com/office/2006/metadata/properties"/>
    <ds:schemaRef ds:uri="d1dd090d-243e-4b0b-9310-d45041c163f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Devis</Template>
  <TotalTime>86</TotalTime>
  <Pages>1</Pages>
  <Words>76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Attestation de travail délivrée par une entreprise d'assurances et de réassurance (sur papier entête)</vt:lpstr>
    </vt:vector>
  </TitlesOfParts>
  <Company/>
  <LinksUpToDate>false</LinksUpToDate>
  <CharactersWithSpaces>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Attestation de travail délivrée par une entreprise d'assurances et de réassurance (sur papier entête)</dc:title>
  <dc:creator>imran</dc:creator>
  <cp:lastModifiedBy>imran</cp:lastModifiedBy>
  <cp:revision>7</cp:revision>
  <cp:lastPrinted>2016-10-08T20:15:00Z</cp:lastPrinted>
  <dcterms:created xsi:type="dcterms:W3CDTF">2017-01-19T16:29:00Z</dcterms:created>
  <dcterms:modified xsi:type="dcterms:W3CDTF">2017-01-19T17:42:00Z</dcterms:modified>
</cp:coreProperties>
</file>